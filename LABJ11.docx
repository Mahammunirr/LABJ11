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F86E4" w14:textId="77777777" w:rsidR="004A04F5" w:rsidRDefault="004A04F5" w:rsidP="004A04F5">
      <w:pPr>
        <w:numPr>
          <w:ilvl w:val="0"/>
          <w:numId w:val="1"/>
        </w:numPr>
        <w:spacing w:after="79" w:line="252" w:lineRule="auto"/>
        <w:ind w:hanging="282"/>
      </w:pPr>
      <w:r>
        <w:t xml:space="preserve">Traverse the binary tree given above in pre, post and </w:t>
      </w:r>
      <w:proofErr w:type="spellStart"/>
      <w:r>
        <w:t>inorder</w:t>
      </w:r>
      <w:proofErr w:type="spellEnd"/>
      <w:r>
        <w:t>.</w:t>
      </w:r>
    </w:p>
    <w:p w14:paraId="4856D955" w14:textId="77777777" w:rsidR="004A04F5" w:rsidRDefault="004A04F5" w:rsidP="004A04F5">
      <w:pPr>
        <w:numPr>
          <w:ilvl w:val="1"/>
          <w:numId w:val="1"/>
        </w:numPr>
        <w:spacing w:after="79" w:line="252" w:lineRule="auto"/>
        <w:ind w:hanging="241"/>
      </w:pPr>
      <w:r>
        <w:t>Preorder Traversal:</w:t>
      </w:r>
    </w:p>
    <w:p w14:paraId="46DC6772" w14:textId="77777777" w:rsidR="004A04F5" w:rsidRDefault="004A04F5" w:rsidP="004A04F5">
      <w:pPr>
        <w:numPr>
          <w:ilvl w:val="1"/>
          <w:numId w:val="1"/>
        </w:numPr>
        <w:spacing w:after="79" w:line="252" w:lineRule="auto"/>
        <w:ind w:hanging="241"/>
      </w:pPr>
      <w:r>
        <w:t>Post Traversal:</w:t>
      </w:r>
    </w:p>
    <w:p w14:paraId="10796AE4" w14:textId="77777777" w:rsidR="004A04F5" w:rsidRDefault="004A04F5" w:rsidP="004A04F5">
      <w:pPr>
        <w:numPr>
          <w:ilvl w:val="1"/>
          <w:numId w:val="1"/>
        </w:numPr>
        <w:spacing w:after="170" w:line="252" w:lineRule="auto"/>
        <w:ind w:hanging="241"/>
      </w:pPr>
      <w:bookmarkStart w:id="0" w:name="_GoBack"/>
      <w:bookmarkEnd w:id="0"/>
      <w:r>
        <w:t>In-order Traversal:</w:t>
      </w:r>
    </w:p>
    <w:tbl>
      <w:tblPr>
        <w:tblStyle w:val="TableGrid"/>
        <w:tblW w:w="0" w:type="auto"/>
        <w:tblInd w:w="771" w:type="dxa"/>
        <w:tblLook w:val="04A0" w:firstRow="1" w:lastRow="0" w:firstColumn="1" w:lastColumn="0" w:noHBand="0" w:noVBand="1"/>
      </w:tblPr>
      <w:tblGrid>
        <w:gridCol w:w="8245"/>
      </w:tblGrid>
      <w:tr w:rsidR="004A04F5" w14:paraId="194D3AA4" w14:textId="77777777" w:rsidTr="00665B8B">
        <w:tc>
          <w:tcPr>
            <w:tcW w:w="8630" w:type="dxa"/>
          </w:tcPr>
          <w:p w14:paraId="1D066494" w14:textId="77777777" w:rsidR="004A04F5" w:rsidRDefault="004A04F5" w:rsidP="00665B8B">
            <w:pPr>
              <w:spacing w:after="170"/>
            </w:pPr>
            <w:r w:rsidRPr="00F34A9E">
              <w:rPr>
                <w:noProof/>
                <w:lang w:val="en-GB" w:eastAsia="en-GB"/>
              </w:rPr>
              <w:drawing>
                <wp:inline distT="0" distB="0" distL="0" distR="0" wp14:anchorId="2953A69E" wp14:editId="092BB46C">
                  <wp:extent cx="4582164" cy="11431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F53E2" w14:textId="77777777" w:rsidR="004A04F5" w:rsidRDefault="004A04F5" w:rsidP="004A04F5">
      <w:pPr>
        <w:spacing w:after="170"/>
        <w:ind w:left="771"/>
      </w:pPr>
    </w:p>
    <w:p w14:paraId="26D1E8AF" w14:textId="77777777" w:rsidR="004A04F5" w:rsidRDefault="004A04F5" w:rsidP="004A04F5">
      <w:pPr>
        <w:numPr>
          <w:ilvl w:val="0"/>
          <w:numId w:val="1"/>
        </w:numPr>
        <w:spacing w:after="79" w:line="252" w:lineRule="auto"/>
        <w:ind w:hanging="282"/>
      </w:pPr>
      <w:r>
        <w:t xml:space="preserve">Draw the expression tree of the given algebraic expression and traverse the tree in pre, post and </w:t>
      </w:r>
      <w:proofErr w:type="spellStart"/>
      <w:r>
        <w:t>inorder</w:t>
      </w:r>
      <w:proofErr w:type="spellEnd"/>
      <w:r>
        <w:t>.</w:t>
      </w:r>
    </w:p>
    <w:p w14:paraId="5DD84469" w14:textId="155469D3" w:rsidR="004A04F5" w:rsidRDefault="004A04F5" w:rsidP="004A04F5">
      <w:pPr>
        <w:spacing w:after="396"/>
        <w:ind w:left="2030"/>
      </w:pPr>
      <w:r>
        <w:rPr>
          <w:noProof/>
          <w:lang w:val="en-GB" w:eastAsia="en-GB"/>
        </w:rPr>
        <w:drawing>
          <wp:inline distT="0" distB="0" distL="0" distR="0" wp14:anchorId="6CB54F79" wp14:editId="02B6D6A9">
            <wp:extent cx="2908300" cy="5842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8028"/>
      </w:tblGrid>
      <w:tr w:rsidR="00C00652" w14:paraId="52701580" w14:textId="77777777" w:rsidTr="00C00652">
        <w:tc>
          <w:tcPr>
            <w:tcW w:w="8028" w:type="dxa"/>
          </w:tcPr>
          <w:p w14:paraId="7E12D870" w14:textId="77777777" w:rsidR="00C00652" w:rsidRDefault="00C00652" w:rsidP="004A04F5">
            <w:pPr>
              <w:spacing w:after="396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BA4DA35" wp14:editId="010E71AD">
                  <wp:extent cx="3308420" cy="4800600"/>
                  <wp:effectExtent l="0" t="3175" r="317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67" t="7725" r="3777" b="12901"/>
                          <a:stretch/>
                        </pic:blipFill>
                        <pic:spPr bwMode="auto">
                          <a:xfrm rot="16200000">
                            <a:off x="0" y="0"/>
                            <a:ext cx="3309211" cy="480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74AF25" w14:textId="40CE295C" w:rsidR="00CD010B" w:rsidRDefault="00CD010B" w:rsidP="004A04F5">
            <w:pPr>
              <w:spacing w:after="396"/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2269D17E" wp14:editId="58B7FD2C">
                  <wp:extent cx="4876800" cy="5438775"/>
                  <wp:effectExtent l="4762" t="0" r="4763" b="4762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05" t="18940" b="9904"/>
                          <a:stretch/>
                        </pic:blipFill>
                        <pic:spPr bwMode="auto">
                          <a:xfrm rot="16200000">
                            <a:off x="0" y="0"/>
                            <a:ext cx="4877226" cy="543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C70C2" w14:textId="77777777" w:rsidR="00C00652" w:rsidRDefault="00C00652" w:rsidP="004A04F5">
      <w:pPr>
        <w:spacing w:after="396"/>
        <w:ind w:left="2030"/>
      </w:pPr>
    </w:p>
    <w:p w14:paraId="4CC54AE2" w14:textId="77777777" w:rsidR="004A04F5" w:rsidRDefault="004A04F5" w:rsidP="004A04F5">
      <w:pPr>
        <w:numPr>
          <w:ilvl w:val="0"/>
          <w:numId w:val="1"/>
        </w:numPr>
        <w:spacing w:after="7" w:line="252" w:lineRule="auto"/>
        <w:ind w:hanging="282"/>
      </w:pPr>
      <w:r>
        <w:t>Complete the given class to implement a binary search tree</w:t>
      </w:r>
    </w:p>
    <w:p w14:paraId="47D698AB" w14:textId="77777777" w:rsidR="004A04F5" w:rsidRDefault="004A04F5" w:rsidP="004A04F5">
      <w:pPr>
        <w:spacing w:after="165"/>
        <w:ind w:left="545"/>
      </w:pPr>
      <w:r>
        <w:rPr>
          <w:noProof/>
          <w:lang w:val="en-GB" w:eastAsia="en-GB"/>
        </w:rPr>
        <mc:AlternateContent>
          <mc:Choice Requires="wpg">
            <w:drawing>
              <wp:inline distT="0" distB="0" distL="0" distR="0" wp14:anchorId="3B55D50E" wp14:editId="66DB54C0">
                <wp:extent cx="5140102" cy="1698327"/>
                <wp:effectExtent l="0" t="0" r="0" b="0"/>
                <wp:docPr id="1140" name="Group 1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102" cy="1698327"/>
                          <a:chOff x="0" y="0"/>
                          <a:chExt cx="5140102" cy="1698327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5140102" cy="169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0102" h="1698327">
                                <a:moveTo>
                                  <a:pt x="54000" y="0"/>
                                </a:moveTo>
                                <a:lnTo>
                                  <a:pt x="5086101" y="0"/>
                                </a:lnTo>
                                <a:cubicBezTo>
                                  <a:pt x="5115926" y="0"/>
                                  <a:pt x="5140102" y="24176"/>
                                  <a:pt x="5140102" y="54000"/>
                                </a:cubicBezTo>
                                <a:lnTo>
                                  <a:pt x="5140102" y="1644327"/>
                                </a:lnTo>
                                <a:cubicBezTo>
                                  <a:pt x="5140102" y="1674151"/>
                                  <a:pt x="5115926" y="1698327"/>
                                  <a:pt x="5086101" y="1698327"/>
                                </a:cubicBezTo>
                                <a:lnTo>
                                  <a:pt x="54000" y="1698327"/>
                                </a:lnTo>
                                <a:cubicBezTo>
                                  <a:pt x="24176" y="1698327"/>
                                  <a:pt x="0" y="1674151"/>
                                  <a:pt x="0" y="1644327"/>
                                </a:cubicBezTo>
                                <a:lnTo>
                                  <a:pt x="0" y="54000"/>
                                </a:lnTo>
                                <a:cubicBezTo>
                                  <a:pt x="0" y="24176"/>
                                  <a:pt x="24176" y="0"/>
                                  <a:pt x="54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9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8000" y="18000"/>
                            <a:ext cx="5104102" cy="1662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4102" h="1662327">
                                <a:moveTo>
                                  <a:pt x="36000" y="0"/>
                                </a:moveTo>
                                <a:lnTo>
                                  <a:pt x="5068102" y="0"/>
                                </a:lnTo>
                                <a:cubicBezTo>
                                  <a:pt x="5087985" y="0"/>
                                  <a:pt x="5104102" y="16118"/>
                                  <a:pt x="5104102" y="36000"/>
                                </a:cubicBezTo>
                                <a:lnTo>
                                  <a:pt x="5104102" y="1626327"/>
                                </a:lnTo>
                                <a:cubicBezTo>
                                  <a:pt x="5104102" y="1646209"/>
                                  <a:pt x="5087985" y="1662327"/>
                                  <a:pt x="5068102" y="1662327"/>
                                </a:cubicBezTo>
                                <a:lnTo>
                                  <a:pt x="36000" y="1662327"/>
                                </a:lnTo>
                                <a:cubicBezTo>
                                  <a:pt x="16118" y="1662327"/>
                                  <a:pt x="0" y="1646209"/>
                                  <a:pt x="0" y="1626327"/>
                                </a:cubicBezTo>
                                <a:lnTo>
                                  <a:pt x="0" y="36000"/>
                                </a:lnTo>
                                <a:cubicBezTo>
                                  <a:pt x="0" y="16118"/>
                                  <a:pt x="16118" y="0"/>
                                  <a:pt x="36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9616" y="143613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66569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33997" y="90271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EB88F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38"/>
                                  <w:sz w:val="20"/>
                                </w:rPr>
                                <w:t>class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32488" y="90271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CD10" w14:textId="77777777" w:rsidR="004A04F5" w:rsidRDefault="004A04F5" w:rsidP="004A04F5">
                              <w:r>
                                <w:rPr>
                                  <w:color w:val="0000FF"/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79616" y="295454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69CE3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33997" y="242112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123B3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9616" y="447283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755CD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33997" y="393941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F8F78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29"/>
                                  <w:sz w:val="20"/>
                                </w:rPr>
                                <w:t>public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32475" y="393941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A3CF" w14:textId="77777777" w:rsidR="004A04F5" w:rsidRDefault="004A04F5" w:rsidP="004A04F5">
                              <w:r>
                                <w:rPr>
                                  <w:color w:val="666666"/>
                                  <w:w w:val="199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65314" y="393941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E73AF" w14:textId="77777777" w:rsidR="004A04F5" w:rsidRDefault="004A04F5" w:rsidP="004A04F5">
                              <w:r>
                                <w:rPr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097265" y="393941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EE746" w14:textId="77777777" w:rsidR="004A04F5" w:rsidRDefault="004A04F5" w:rsidP="004A04F5">
                              <w:r>
                                <w:rPr>
                                  <w:color w:val="666666"/>
                                  <w:w w:val="105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163678" y="393941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93023" w14:textId="77777777" w:rsidR="004A04F5" w:rsidRDefault="004A04F5" w:rsidP="004A04F5">
                              <w:proofErr w:type="gramStart"/>
                              <w:r>
                                <w:rPr>
                                  <w:w w:val="163"/>
                                  <w:sz w:val="20"/>
                                </w:rPr>
                                <w:t>left</w:t>
                              </w:r>
                              <w:proofErr w:type="gramEnd"/>
                              <w:r>
                                <w:rPr>
                                  <w:w w:val="16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562169" y="393941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877C8" w14:textId="77777777" w:rsidR="004A04F5" w:rsidRDefault="004A04F5" w:rsidP="004A04F5">
                              <w:r>
                                <w:rPr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894246" y="393941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B704" w14:textId="77777777" w:rsidR="004A04F5" w:rsidRDefault="004A04F5" w:rsidP="004A04F5">
                              <w:r>
                                <w:rPr>
                                  <w:color w:val="666666"/>
                                  <w:w w:val="105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960659" y="393941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5FE61" w14:textId="77777777" w:rsidR="004A04F5" w:rsidRDefault="004A04F5" w:rsidP="004A04F5">
                              <w:proofErr w:type="gramStart"/>
                              <w:r>
                                <w:rPr>
                                  <w:w w:val="146"/>
                                  <w:sz w:val="20"/>
                                </w:rPr>
                                <w:t>right</w:t>
                              </w:r>
                              <w:proofErr w:type="gramEnd"/>
                              <w:r>
                                <w:rPr>
                                  <w:w w:val="146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425563" y="393941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8FF34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B00040"/>
                                  <w:w w:val="147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691101" y="393941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AE1E3" w14:textId="77777777" w:rsidR="004A04F5" w:rsidRDefault="004A04F5" w:rsidP="004A04F5">
                              <w:proofErr w:type="gramStart"/>
                              <w:r>
                                <w:rPr>
                                  <w:w w:val="127"/>
                                  <w:sz w:val="20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w w:val="127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9616" y="599112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3FD8E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233997" y="545769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FB053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300410" y="545769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1FA7F" w14:textId="77777777" w:rsidR="004A04F5" w:rsidRDefault="004A04F5" w:rsidP="004A04F5">
                              <w:r>
                                <w:rPr>
                                  <w:w w:val="199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9616" y="750941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D79E9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33997" y="697598"/>
                            <a:ext cx="44164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4CFA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38"/>
                                  <w:sz w:val="20"/>
                                </w:rPr>
                                <w:t>class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32488" y="697598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B7223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w w:val="127"/>
                                  <w:sz w:val="20"/>
                                </w:rPr>
                                <w:t>bst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9616" y="902769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28823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33997" y="849427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9A9D0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66836" y="849427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5429" w14:textId="77777777" w:rsidR="004A04F5" w:rsidRDefault="004A04F5" w:rsidP="004A04F5">
                              <w:r>
                                <w:rPr>
                                  <w:w w:val="96"/>
                                  <w:sz w:val="20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98914" y="849427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F6CD9" w14:textId="77777777" w:rsidR="004A04F5" w:rsidRDefault="004A04F5" w:rsidP="004A04F5">
                              <w:r>
                                <w:rPr>
                                  <w:color w:val="666666"/>
                                  <w:w w:val="105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765327" y="849427"/>
                            <a:ext cx="44147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D9AB5" w14:textId="77777777" w:rsidR="004A04F5" w:rsidRDefault="004A04F5" w:rsidP="004A04F5">
                              <w:proofErr w:type="gramStart"/>
                              <w:r>
                                <w:rPr>
                                  <w:w w:val="132"/>
                                  <w:sz w:val="20"/>
                                </w:rPr>
                                <w:t>root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9616" y="1054598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929E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33997" y="1001256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D1F6C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7F00"/>
                                  <w:w w:val="129"/>
                                  <w:sz w:val="20"/>
                                </w:rPr>
                                <w:t>public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32475" y="1001256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BB555" w14:textId="77777777" w:rsidR="004A04F5" w:rsidRDefault="004A04F5" w:rsidP="004A04F5">
                              <w:r>
                                <w:rPr>
                                  <w:color w:val="666666"/>
                                  <w:w w:val="199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765314" y="1001256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2C47D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w w:val="150"/>
                                  <w:sz w:val="20"/>
                                </w:rPr>
                                <w:t>bst</w:t>
                              </w:r>
                              <w:proofErr w:type="spellEnd"/>
                              <w:r>
                                <w:rPr>
                                  <w:w w:val="150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50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9616" y="1206439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42C92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33997" y="1153097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FC9AA" w14:textId="77777777" w:rsidR="004A04F5" w:rsidRDefault="004A04F5" w:rsidP="004A04F5">
                              <w:proofErr w:type="gramStart"/>
                              <w:r>
                                <w:rPr>
                                  <w:color w:val="B00040"/>
                                  <w:w w:val="117"/>
                                  <w:sz w:val="20"/>
                                </w:rPr>
                                <w:t>bool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66075" y="1153097"/>
                            <a:ext cx="618305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9A4A2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w w:val="115"/>
                                  <w:sz w:val="20"/>
                                </w:rPr>
                                <w:t>isempty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1030966" y="1153097"/>
                            <a:ext cx="17665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69BC9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163792" y="1153097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F941" w14:textId="77777777" w:rsidR="004A04F5" w:rsidRDefault="004A04F5" w:rsidP="004A04F5">
                              <w:r>
                                <w:rPr>
                                  <w:w w:val="199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79616" y="1358268"/>
                            <a:ext cx="61691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137A6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33997" y="1304925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F9B69" w14:textId="77777777" w:rsidR="004A04F5" w:rsidRDefault="004A04F5" w:rsidP="004A04F5">
                              <w:proofErr w:type="gramStart"/>
                              <w:r>
                                <w:rPr>
                                  <w:color w:val="B00040"/>
                                  <w:w w:val="123"/>
                                  <w:sz w:val="20"/>
                                </w:rPr>
                                <w:t>void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66075" y="1304925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82D36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00FF"/>
                                  <w:w w:val="137"/>
                                  <w:sz w:val="20"/>
                                </w:rPr>
                                <w:t>insert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64553" y="1304925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EB259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030966" y="1304925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7E74C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B00040"/>
                                  <w:w w:val="147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296504" y="1304925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FAC36" w14:textId="77777777" w:rsidR="004A04F5" w:rsidRDefault="004A04F5" w:rsidP="004A04F5">
                              <w:proofErr w:type="gramStart"/>
                              <w:r>
                                <w:rPr>
                                  <w:w w:val="131"/>
                                  <w:sz w:val="20"/>
                                </w:rPr>
                                <w:t>item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3236" y="1510097"/>
                            <a:ext cx="123382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EBA29" w14:textId="77777777" w:rsidR="004A04F5" w:rsidRDefault="004A04F5" w:rsidP="004A04F5">
                              <w:r>
                                <w:rPr>
                                  <w:w w:val="120"/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33997" y="1456754"/>
                            <a:ext cx="353317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EDBF0" w14:textId="77777777" w:rsidR="004A04F5" w:rsidRDefault="004A04F5" w:rsidP="004A04F5">
                              <w:proofErr w:type="gramStart"/>
                              <w:r>
                                <w:rPr>
                                  <w:color w:val="B00040"/>
                                  <w:w w:val="117"/>
                                  <w:sz w:val="20"/>
                                </w:rPr>
                                <w:t>bool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66075" y="1456754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D91E" w14:textId="77777777" w:rsidR="004A04F5" w:rsidRDefault="004A04F5" w:rsidP="004A04F5">
                              <w:proofErr w:type="gramStart"/>
                              <w:r>
                                <w:rPr>
                                  <w:color w:val="0000FF"/>
                                  <w:w w:val="119"/>
                                  <w:sz w:val="20"/>
                                </w:rPr>
                                <w:t>search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964553" y="1456754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0698F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030966" y="1456754"/>
                            <a:ext cx="264988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DA2F2" w14:textId="77777777" w:rsidR="004A04F5" w:rsidRDefault="004A04F5" w:rsidP="004A04F5">
                              <w:proofErr w:type="spellStart"/>
                              <w:proofErr w:type="gramStart"/>
                              <w:r>
                                <w:rPr>
                                  <w:color w:val="B00040"/>
                                  <w:w w:val="147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296504" y="1456754"/>
                            <a:ext cx="529976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5CDFB" w14:textId="77777777" w:rsidR="004A04F5" w:rsidRDefault="004A04F5" w:rsidP="004A04F5">
                              <w:proofErr w:type="gramStart"/>
                              <w:r>
                                <w:rPr>
                                  <w:w w:val="131"/>
                                  <w:sz w:val="20"/>
                                </w:rPr>
                                <w:t>item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761408" y="1456754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139A4" w14:textId="77777777" w:rsidR="004A04F5" w:rsidRDefault="004A04F5" w:rsidP="004A04F5">
                              <w:r>
                                <w:rPr>
                                  <w:w w:val="17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1827821" y="1456754"/>
                            <a:ext cx="88329" cy="201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AFDA8" w14:textId="77777777" w:rsidR="004A04F5" w:rsidRDefault="004A04F5" w:rsidP="004A04F5">
                              <w:r>
                                <w:rPr>
                                  <w:w w:val="199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group w14:anchorId="3B55D50E" id="Group 1140" o:spid="_x0000_s1026" style="width:404.75pt;height:133.75pt;mso-position-horizontal-relative:char;mso-position-vertical-relative:line" coordsize="51401,16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">
                <v:shape id="Shape 45" o:spid="_x0000_s1027" style="position:absolute;width:51401;height:16983;visibility:visible;mso-wrap-style:square;v-text-anchor:top" coordsize="5140102,1698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" path="m54000,l5086101,v29825,,54001,24176,54001,54000l5140102,1644327v,29824,-24176,54000,-54001,54000l54000,1698327c24176,1698327,,1674151,,1644327l,54000c,24176,24176,,54000,xe" fillcolor="#cc9c00" stroked="f" strokeweight="0">
                  <v:stroke miterlimit="83231f" joinstyle="miter"/>
                  <v:path arrowok="t" textboxrect="0,0,5140102,1698327"/>
                </v:shape>
                <v:shape id="Shape 46" o:spid="_x0000_s1028" style="position:absolute;left:180;top:180;width:51041;height:16623;visibility:visible;mso-wrap-style:square;v-text-anchor:top" coordsize="5104102,1662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" path="m36000,l5068102,v19883,,36000,16118,36000,36000l5104102,1626327v,19882,-16117,36000,-36000,36000l36000,1662327c16118,1662327,,1646209,,1626327l,36000c,16118,16118,,36000,xe" fillcolor="#fffcf2" stroked="f" strokeweight="0">
                  <v:stroke miterlimit="83231f" joinstyle="miter"/>
                  <v:path arrowok="t" textboxrect="0,0,5104102,1662327"/>
                </v:shape>
                <v:rect id="Rectangle 47" o:spid="_x0000_s1029" style="position:absolute;left:796;top:1436;width:61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DB66569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48" o:spid="_x0000_s1030" style="position:absolute;left:2339;top:902;width:441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89EB88F" w14:textId="77777777" w:rsidR="004A04F5" w:rsidRDefault="004A04F5" w:rsidP="004A04F5">
                        <w:r>
                          <w:rPr>
                            <w:color w:val="007F00"/>
                            <w:w w:val="138"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49" o:spid="_x0000_s1031" style="position:absolute;left:6324;top:902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5F8CD10" w14:textId="77777777" w:rsidR="004A04F5" w:rsidRDefault="004A04F5" w:rsidP="004A04F5">
                        <w:r>
                          <w:rPr>
                            <w:color w:val="0000FF"/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50" o:spid="_x0000_s1032" style="position:absolute;left:796;top:2954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A369CE3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51" o:spid="_x0000_s1033" style="position:absolute;left:2339;top:2421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CF123B3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2" o:spid="_x0000_s1034" style="position:absolute;left:796;top:4472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5C755CD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rect id="Rectangle 53" o:spid="_x0000_s1035" style="position:absolute;left:2339;top:3939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D9F8F78" w14:textId="77777777" w:rsidR="004A04F5" w:rsidRDefault="004A04F5" w:rsidP="004A04F5">
                        <w:r>
                          <w:rPr>
                            <w:color w:val="007F00"/>
                            <w:w w:val="129"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54" o:spid="_x0000_s1036" style="position:absolute;left:6324;top:3939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AE2A3CF" w14:textId="77777777" w:rsidR="004A04F5" w:rsidRDefault="004A04F5" w:rsidP="004A04F5">
                        <w:r>
                          <w:rPr>
                            <w:color w:val="666666"/>
                            <w:w w:val="199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55" o:spid="_x0000_s1037" style="position:absolute;left:7653;top:3939;width:353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D8E73AF" w14:textId="77777777" w:rsidR="004A04F5" w:rsidRDefault="004A04F5" w:rsidP="004A04F5">
                        <w:r>
                          <w:rPr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56" o:spid="_x0000_s1038" style="position:absolute;left:10972;top:3939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48EE746" w14:textId="77777777" w:rsidR="004A04F5" w:rsidRDefault="004A04F5" w:rsidP="004A04F5">
                        <w:r>
                          <w:rPr>
                            <w:color w:val="666666"/>
                            <w:w w:val="105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57" o:spid="_x0000_s1039" style="position:absolute;left:11636;top:3939;width:441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3493023" w14:textId="77777777" w:rsidR="004A04F5" w:rsidRDefault="004A04F5" w:rsidP="004A04F5">
                        <w:proofErr w:type="gramStart"/>
                        <w:r>
                          <w:rPr>
                            <w:w w:val="163"/>
                            <w:sz w:val="20"/>
                          </w:rPr>
                          <w:t>left;</w:t>
                        </w:r>
                        <w:proofErr w:type="gramEnd"/>
                      </w:p>
                    </w:txbxContent>
                  </v:textbox>
                </v:rect>
                <v:rect id="Rectangle 58" o:spid="_x0000_s1040" style="position:absolute;left:15621;top:3939;width:353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5A877C8" w14:textId="77777777" w:rsidR="004A04F5" w:rsidRDefault="004A04F5" w:rsidP="004A04F5">
                        <w:r>
                          <w:rPr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59" o:spid="_x0000_s1041" style="position:absolute;left:18942;top:3939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BD5B704" w14:textId="77777777" w:rsidR="004A04F5" w:rsidRDefault="004A04F5" w:rsidP="004A04F5">
                        <w:r>
                          <w:rPr>
                            <w:color w:val="666666"/>
                            <w:w w:val="105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60" o:spid="_x0000_s1042" style="position:absolute;left:19606;top:3939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7015FE61" w14:textId="77777777" w:rsidR="004A04F5" w:rsidRDefault="004A04F5" w:rsidP="004A04F5">
                        <w:proofErr w:type="gramStart"/>
                        <w:r>
                          <w:rPr>
                            <w:w w:val="146"/>
                            <w:sz w:val="20"/>
                          </w:rPr>
                          <w:t>right;</w:t>
                        </w:r>
                        <w:proofErr w:type="gramEnd"/>
                      </w:p>
                    </w:txbxContent>
                  </v:textbox>
                </v:rect>
                <v:rect id="Rectangle 61" o:spid="_x0000_s1043" style="position:absolute;left:24255;top:3939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778FF34" w14:textId="77777777" w:rsidR="004A04F5" w:rsidRDefault="004A04F5" w:rsidP="004A04F5">
                        <w:r>
                          <w:rPr>
                            <w:color w:val="B00040"/>
                            <w:w w:val="147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62" o:spid="_x0000_s1044" style="position:absolute;left:26911;top:3939;width:4416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81AE1E3" w14:textId="77777777" w:rsidR="004A04F5" w:rsidRDefault="004A04F5" w:rsidP="004A04F5">
                        <w:proofErr w:type="gramStart"/>
                        <w:r>
                          <w:rPr>
                            <w:w w:val="127"/>
                            <w:sz w:val="20"/>
                          </w:rPr>
                          <w:t>data;</w:t>
                        </w:r>
                        <w:proofErr w:type="gramEnd"/>
                      </w:p>
                    </w:txbxContent>
                  </v:textbox>
                </v:rect>
                <v:rect id="Rectangle 63" o:spid="_x0000_s1045" style="position:absolute;left:796;top:5991;width:61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333FD8E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1042" o:spid="_x0000_s1046" style="position:absolute;left:2339;top:5457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5C9FB053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43" o:spid="_x0000_s1047" style="position:absolute;left:3004;top:545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2501FA7F" w14:textId="77777777" w:rsidR="004A04F5" w:rsidRDefault="004A04F5" w:rsidP="004A04F5">
                        <w:r>
                          <w:rPr>
                            <w:w w:val="199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5" o:spid="_x0000_s1048" style="position:absolute;left:796;top:7509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79D79E9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66" o:spid="_x0000_s1049" style="position:absolute;left:2339;top:6975;width:441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7D24CFA" w14:textId="77777777" w:rsidR="004A04F5" w:rsidRDefault="004A04F5" w:rsidP="004A04F5">
                        <w:r>
                          <w:rPr>
                            <w:color w:val="007F00"/>
                            <w:w w:val="138"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67" o:spid="_x0000_s1050" style="position:absolute;left:6324;top:6975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D0B7223" w14:textId="77777777" w:rsidR="004A04F5" w:rsidRDefault="004A04F5" w:rsidP="004A04F5">
                        <w:proofErr w:type="spellStart"/>
                        <w:r>
                          <w:rPr>
                            <w:color w:val="0000FF"/>
                            <w:w w:val="127"/>
                            <w:sz w:val="20"/>
                          </w:rPr>
                          <w:t>bst</w:t>
                        </w:r>
                        <w:proofErr w:type="spellEnd"/>
                      </w:p>
                    </w:txbxContent>
                  </v:textbox>
                </v:rect>
                <v:rect id="Rectangle 68" o:spid="_x0000_s1051" style="position:absolute;left:796;top:9027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0628823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69" o:spid="_x0000_s1052" style="position:absolute;left:2339;top:8494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299A9D0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70" o:spid="_x0000_s1053" style="position:absolute;left:3668;top:8494;width:353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4C75429" w14:textId="77777777" w:rsidR="004A04F5" w:rsidRDefault="004A04F5" w:rsidP="004A04F5">
                        <w:r>
                          <w:rPr>
                            <w:w w:val="96"/>
                            <w:sz w:val="20"/>
                          </w:rPr>
                          <w:t>Node</w:t>
                        </w:r>
                      </w:p>
                    </w:txbxContent>
                  </v:textbox>
                </v:rect>
                <v:rect id="Rectangle 71" o:spid="_x0000_s1054" style="position:absolute;left:6989;top:8494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293F6CD9" w14:textId="77777777" w:rsidR="004A04F5" w:rsidRDefault="004A04F5" w:rsidP="004A04F5">
                        <w:r>
                          <w:rPr>
                            <w:color w:val="666666"/>
                            <w:w w:val="105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72" o:spid="_x0000_s1055" style="position:absolute;left:7653;top:8494;width:4415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EAD9AB5" w14:textId="77777777" w:rsidR="004A04F5" w:rsidRDefault="004A04F5" w:rsidP="004A04F5">
                        <w:proofErr w:type="gramStart"/>
                        <w:r>
                          <w:rPr>
                            <w:w w:val="132"/>
                            <w:sz w:val="20"/>
                          </w:rPr>
                          <w:t>root;</w:t>
                        </w:r>
                        <w:proofErr w:type="gramEnd"/>
                      </w:p>
                    </w:txbxContent>
                  </v:textbox>
                </v:rect>
                <v:rect id="Rectangle 73" o:spid="_x0000_s1056" style="position:absolute;left:796;top:10545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2DD929E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7</w:t>
                        </w:r>
                      </w:p>
                    </w:txbxContent>
                  </v:textbox>
                </v:rect>
                <v:rect id="Rectangle 74" o:spid="_x0000_s1057" style="position:absolute;left:2339;top:10012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93D1F6C" w14:textId="77777777" w:rsidR="004A04F5" w:rsidRDefault="004A04F5" w:rsidP="004A04F5">
                        <w:r>
                          <w:rPr>
                            <w:color w:val="007F00"/>
                            <w:w w:val="129"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75" o:spid="_x0000_s1058" style="position:absolute;left:6324;top:10012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EFBB555" w14:textId="77777777" w:rsidR="004A04F5" w:rsidRDefault="004A04F5" w:rsidP="004A04F5">
                        <w:r>
                          <w:rPr>
                            <w:color w:val="666666"/>
                            <w:w w:val="199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76" o:spid="_x0000_s1059" style="position:absolute;left:7653;top:10012;width:5299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552C47D" w14:textId="77777777" w:rsidR="004A04F5" w:rsidRDefault="004A04F5" w:rsidP="004A04F5">
                        <w:proofErr w:type="spellStart"/>
                        <w:proofErr w:type="gramStart"/>
                        <w:r>
                          <w:rPr>
                            <w:w w:val="150"/>
                            <w:sz w:val="20"/>
                          </w:rPr>
                          <w:t>bst</w:t>
                        </w:r>
                        <w:proofErr w:type="spellEnd"/>
                        <w:r>
                          <w:rPr>
                            <w:w w:val="150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w w:val="150"/>
                            <w:sz w:val="20"/>
                          </w:rPr>
                          <w:t>);</w:t>
                        </w:r>
                      </w:p>
                    </w:txbxContent>
                  </v:textbox>
                </v:rect>
                <v:rect id="Rectangle 77" o:spid="_x0000_s1060" style="position:absolute;left:796;top:12064;width:61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7B42C92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8</w:t>
                        </w:r>
                      </w:p>
                    </w:txbxContent>
                  </v:textbox>
                </v:rect>
                <v:rect id="Rectangle 78" o:spid="_x0000_s1061" style="position:absolute;left:2339;top:11530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45EFC9AA" w14:textId="77777777" w:rsidR="004A04F5" w:rsidRDefault="004A04F5" w:rsidP="004A04F5">
                        <w:r>
                          <w:rPr>
                            <w:color w:val="B00040"/>
                            <w:w w:val="117"/>
                            <w:sz w:val="20"/>
                          </w:rPr>
                          <w:t>bool</w:t>
                        </w:r>
                      </w:p>
                    </w:txbxContent>
                  </v:textbox>
                </v:rect>
                <v:rect id="Rectangle 79" o:spid="_x0000_s1062" style="position:absolute;left:5660;top:11530;width:61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1A9A4A2" w14:textId="77777777" w:rsidR="004A04F5" w:rsidRDefault="004A04F5" w:rsidP="004A04F5">
                        <w:proofErr w:type="spellStart"/>
                        <w:r>
                          <w:rPr>
                            <w:color w:val="0000FF"/>
                            <w:w w:val="115"/>
                            <w:sz w:val="20"/>
                          </w:rPr>
                          <w:t>isempty</w:t>
                        </w:r>
                        <w:proofErr w:type="spellEnd"/>
                      </w:p>
                    </w:txbxContent>
                  </v:textbox>
                </v:rect>
                <v:rect id="Rectangle 1044" o:spid="_x0000_s1063" style="position:absolute;left:10309;top:11530;width:1767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6FE69BC9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45" o:spid="_x0000_s1064" style="position:absolute;left:11637;top:11530;width:88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1E79F941" w14:textId="77777777" w:rsidR="004A04F5" w:rsidRDefault="004A04F5" w:rsidP="004A04F5">
                        <w:r>
                          <w:rPr>
                            <w:w w:val="199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" o:spid="_x0000_s1065" style="position:absolute;left:796;top:13582;width:617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AE137A6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9</w:t>
                        </w:r>
                      </w:p>
                    </w:txbxContent>
                  </v:textbox>
                </v:rect>
                <v:rect id="Rectangle 82" o:spid="_x0000_s1066" style="position:absolute;left:2339;top:13049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57F9B69" w14:textId="77777777" w:rsidR="004A04F5" w:rsidRDefault="004A04F5" w:rsidP="004A04F5">
                        <w:r>
                          <w:rPr>
                            <w:color w:val="B00040"/>
                            <w:w w:val="123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83" o:spid="_x0000_s1067" style="position:absolute;left:5660;top:13049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3882D36" w14:textId="77777777" w:rsidR="004A04F5" w:rsidRDefault="004A04F5" w:rsidP="004A04F5">
                        <w:r>
                          <w:rPr>
                            <w:color w:val="0000FF"/>
                            <w:w w:val="137"/>
                            <w:sz w:val="20"/>
                          </w:rPr>
                          <w:t>insert</w:t>
                        </w:r>
                      </w:p>
                    </w:txbxContent>
                  </v:textbox>
                </v:rect>
                <v:rect id="Rectangle 84" o:spid="_x0000_s1068" style="position:absolute;left:9645;top:13049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07EB259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5" o:spid="_x0000_s1069" style="position:absolute;left:10309;top:13049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097E74C" w14:textId="77777777" w:rsidR="004A04F5" w:rsidRDefault="004A04F5" w:rsidP="004A04F5">
                        <w:r>
                          <w:rPr>
                            <w:color w:val="B00040"/>
                            <w:w w:val="147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86" o:spid="_x0000_s1070" style="position:absolute;left:12965;top:13049;width:5299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FCFAC36" w14:textId="77777777" w:rsidR="004A04F5" w:rsidRDefault="004A04F5" w:rsidP="004A04F5">
                        <w:r>
                          <w:rPr>
                            <w:w w:val="131"/>
                            <w:sz w:val="20"/>
                          </w:rPr>
                          <w:t>item</w:t>
                        </w:r>
                        <w:proofErr w:type="gramStart"/>
                        <w:r>
                          <w:rPr>
                            <w:w w:val="131"/>
                            <w:sz w:val="20"/>
                          </w:rPr>
                          <w:t>);</w:t>
                        </w:r>
                        <w:proofErr w:type="gramEnd"/>
                      </w:p>
                    </w:txbxContent>
                  </v:textbox>
                </v:rect>
                <v:rect id="Rectangle 87" o:spid="_x0000_s1071" style="position:absolute;left:332;top:15100;width:1234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CEEBA29" w14:textId="77777777" w:rsidR="004A04F5" w:rsidRDefault="004A04F5" w:rsidP="004A04F5">
                        <w:r>
                          <w:rPr>
                            <w:w w:val="120"/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88" o:spid="_x0000_s1072" style="position:absolute;left:2339;top:14567;width:3534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E4EDBF0" w14:textId="77777777" w:rsidR="004A04F5" w:rsidRDefault="004A04F5" w:rsidP="004A04F5">
                        <w:r>
                          <w:rPr>
                            <w:color w:val="B00040"/>
                            <w:w w:val="117"/>
                            <w:sz w:val="20"/>
                          </w:rPr>
                          <w:t>bool</w:t>
                        </w:r>
                      </w:p>
                    </w:txbxContent>
                  </v:textbox>
                </v:rect>
                <v:rect id="Rectangle 89" o:spid="_x0000_s1073" style="position:absolute;left:5660;top:14567;width:530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112D91E" w14:textId="77777777" w:rsidR="004A04F5" w:rsidRDefault="004A04F5" w:rsidP="004A04F5">
                        <w:r>
                          <w:rPr>
                            <w:color w:val="0000FF"/>
                            <w:w w:val="119"/>
                            <w:sz w:val="20"/>
                          </w:rPr>
                          <w:t>search</w:t>
                        </w:r>
                      </w:p>
                    </w:txbxContent>
                  </v:textbox>
                </v:rect>
                <v:rect id="Rectangle 90" o:spid="_x0000_s1074" style="position:absolute;left:9645;top:1456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8B0698F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1" o:spid="_x0000_s1075" style="position:absolute;left:10309;top:14567;width:2650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85DA2F2" w14:textId="77777777" w:rsidR="004A04F5" w:rsidRDefault="004A04F5" w:rsidP="004A04F5">
                        <w:r>
                          <w:rPr>
                            <w:color w:val="B00040"/>
                            <w:w w:val="147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92" o:spid="_x0000_s1076" style="position:absolute;left:12965;top:14567;width:5299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695CDFB" w14:textId="77777777" w:rsidR="004A04F5" w:rsidRDefault="004A04F5" w:rsidP="004A04F5">
                        <w:r>
                          <w:rPr>
                            <w:w w:val="131"/>
                            <w:sz w:val="20"/>
                          </w:rPr>
                          <w:t>item</w:t>
                        </w:r>
                        <w:proofErr w:type="gramStart"/>
                        <w:r>
                          <w:rPr>
                            <w:w w:val="131"/>
                            <w:sz w:val="20"/>
                          </w:rPr>
                          <w:t>);</w:t>
                        </w:r>
                        <w:proofErr w:type="gramEnd"/>
                      </w:p>
                    </w:txbxContent>
                  </v:textbox>
                </v:rect>
                <v:rect id="Rectangle 1046" o:spid="_x0000_s1077" style="position:absolute;left:17614;top:1456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3CB139A4" w14:textId="77777777" w:rsidR="004A04F5" w:rsidRDefault="004A04F5" w:rsidP="004A04F5">
                        <w:r>
                          <w:rPr>
                            <w:w w:val="17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47" o:spid="_x0000_s1078" style="position:absolute;left:18278;top:14567;width:883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0D1AFDA8" w14:textId="77777777" w:rsidR="004A04F5" w:rsidRDefault="004A04F5" w:rsidP="004A04F5">
                        <w:r>
                          <w:rPr>
                            <w:w w:val="199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Ind w:w="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5"/>
      </w:tblGrid>
      <w:tr w:rsidR="004A04F5" w14:paraId="381AE5F4" w14:textId="77777777" w:rsidTr="004E3D2F">
        <w:tc>
          <w:tcPr>
            <w:tcW w:w="8085" w:type="dxa"/>
          </w:tcPr>
          <w:p w14:paraId="0EABA66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6A1C4F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conio.h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B3431D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C69A62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7C1903B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</w:p>
          <w:p w14:paraId="66B01E3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0D84916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31CBF43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data;</w:t>
            </w:r>
          </w:p>
          <w:p w14:paraId="7863BD5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left;</w:t>
            </w:r>
          </w:p>
          <w:p w14:paraId="2564702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right;</w:t>
            </w:r>
          </w:p>
          <w:p w14:paraId="192F5A3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48A4C5D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7446F5D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BST</w:t>
            </w:r>
          </w:p>
          <w:p w14:paraId="6151208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005AA1F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3003FA9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root;</w:t>
            </w:r>
          </w:p>
          <w:p w14:paraId="23B12A6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5EB3A3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BST()</w:t>
            </w:r>
          </w:p>
          <w:p w14:paraId="2CA5A3E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98CB93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root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6AA61F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17C817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getRoot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</w:t>
            </w:r>
          </w:p>
          <w:p w14:paraId="00808CE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EAB24E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root;</w:t>
            </w:r>
          </w:p>
          <w:p w14:paraId="66B2C2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2D10A7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insertNode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88CA08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5F70E3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* next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1E9568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next-&gt;data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FA87CB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next-&gt;left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DC62B6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next-&gt;right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67B4EC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(root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38B068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78582C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root = next;</w:t>
            </w:r>
          </w:p>
          <w:p w14:paraId="17F6757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5043A8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6E463C0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779194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parent = root;</w:t>
            </w:r>
          </w:p>
          <w:p w14:paraId="1BCC937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current = root;</w:t>
            </w:r>
          </w:p>
          <w:p w14:paraId="1242E7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</w:p>
          <w:p w14:paraId="2BAC394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(current !=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091D9FD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08A1FD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 current-&gt;data)</w:t>
            </w:r>
          </w:p>
          <w:p w14:paraId="5DF5984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1DF0B8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54CABF1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current-&gt;left;</w:t>
            </w:r>
          </w:p>
          <w:p w14:paraId="0111CF4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3492B7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 current-&gt;data)</w:t>
            </w:r>
          </w:p>
          <w:p w14:paraId="49160E5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E30D9D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6322C28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current-&gt;right;</w:t>
            </w:r>
          </w:p>
          <w:p w14:paraId="478EC8A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BB5A82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current-&gt;data)</w:t>
            </w:r>
          </w:p>
          <w:p w14:paraId="1300E46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447A73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"Node already exists..."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BE6308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8E1C06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79F235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F1B4DB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55815D8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 parent-&gt;data)</w:t>
            </w:r>
          </w:p>
          <w:p w14:paraId="5EED6A7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51B3FE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parent-&gt;left = next;</w:t>
            </w:r>
          </w:p>
          <w:p w14:paraId="11709DB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85EA8C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 parent-&gt;data)</w:t>
            </w:r>
          </w:p>
          <w:p w14:paraId="527CCD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8F5DB5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parent-&gt;right = next;</w:t>
            </w:r>
          </w:p>
          <w:p w14:paraId="2AEB657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39FE15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7959EE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1FDCFE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</w:p>
          <w:p w14:paraId="111D651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isEmpty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 {</w:t>
            </w:r>
          </w:p>
          <w:p w14:paraId="2FBB5E6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(root==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2222AE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3D3C4D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E325FE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D96739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FDE458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D1EDAD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search(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13BE087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C57134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>
              <w:rPr>
                <w:rFonts w:ascii="Cascadia Mono" w:hAnsi="Cascadia Mono" w:cs="Cascadia Mono"/>
                <w:sz w:val="19"/>
                <w:szCs w:val="19"/>
              </w:rPr>
              <w:t>* p = root;</w:t>
            </w:r>
          </w:p>
          <w:p w14:paraId="338B22B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(p !=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BBEDE6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4670A2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 p-&gt;data)</w:t>
            </w:r>
          </w:p>
          <w:p w14:paraId="5FFD7A5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A4C603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 = p-&gt;left;</w:t>
            </w:r>
          </w:p>
          <w:p w14:paraId="7F12C47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E07D77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 p-&gt;data)</w:t>
            </w:r>
          </w:p>
          <w:p w14:paraId="5DE16F4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C7602F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 = p-&gt;right;</w:t>
            </w:r>
          </w:p>
          <w:p w14:paraId="465C2B8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8FE88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(p-&gt;data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7BBE22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DE07D1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82AA8C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79AA01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11FC16C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0F029F4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2A4DEC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3A03416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9F1B0DD" w14:textId="77777777" w:rsidR="004A04F5" w:rsidRDefault="004A04F5" w:rsidP="00665B8B">
            <w:pPr>
              <w:autoSpaceDE w:val="0"/>
              <w:autoSpaceDN w:val="0"/>
              <w:adjustRightInd w:val="0"/>
            </w:pPr>
          </w:p>
        </w:tc>
      </w:tr>
    </w:tbl>
    <w:p w14:paraId="7AF4890B" w14:textId="77777777" w:rsidR="004A04F5" w:rsidRDefault="004A04F5" w:rsidP="004A04F5">
      <w:pPr>
        <w:spacing w:after="165"/>
        <w:ind w:left="545"/>
      </w:pPr>
    </w:p>
    <w:p w14:paraId="123A6F2C" w14:textId="77777777" w:rsidR="004A04F5" w:rsidRDefault="004A04F5" w:rsidP="004A04F5">
      <w:pPr>
        <w:numPr>
          <w:ilvl w:val="0"/>
          <w:numId w:val="1"/>
        </w:numPr>
        <w:spacing w:after="172" w:line="252" w:lineRule="auto"/>
        <w:ind w:hanging="282"/>
      </w:pPr>
      <w:r>
        <w:t>Extend the above BST class to include functions for pre, post and in-order traversal of the tree. Use recursion to implement the traversal functions.</w:t>
      </w:r>
    </w:p>
    <w:tbl>
      <w:tblPr>
        <w:tblStyle w:val="TableGrid"/>
        <w:tblW w:w="0" w:type="auto"/>
        <w:tblInd w:w="5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4"/>
      </w:tblGrid>
      <w:tr w:rsidR="004A04F5" w14:paraId="3D4480B5" w14:textId="77777777" w:rsidTr="004E3D2F">
        <w:tc>
          <w:tcPr>
            <w:tcW w:w="8630" w:type="dxa"/>
          </w:tcPr>
          <w:p w14:paraId="66C7AE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15784B2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conio.h</w:t>
            </w:r>
            <w:proofErr w:type="spellEnd"/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2E6C6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std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A53EEE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7100814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</w:p>
          <w:p w14:paraId="3B6BB86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2E8E82A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2C378A8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data;</w:t>
            </w:r>
          </w:p>
          <w:p w14:paraId="69CA1D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left;</w:t>
            </w:r>
          </w:p>
          <w:p w14:paraId="09DCB97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right;</w:t>
            </w:r>
          </w:p>
          <w:p w14:paraId="73C4AF4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5B84F97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1763B0A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BST</w:t>
            </w:r>
          </w:p>
          <w:p w14:paraId="667C259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43BB23E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7D5CBC5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root;</w:t>
            </w:r>
          </w:p>
          <w:p w14:paraId="69B23FA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763FDE3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BST()</w:t>
            </w:r>
          </w:p>
          <w:p w14:paraId="0B3D2FA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45594EA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root 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0E2BB06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3D1BB87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getRoot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</w:t>
            </w:r>
          </w:p>
          <w:p w14:paraId="6B814F0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AC2960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root;</w:t>
            </w:r>
          </w:p>
          <w:p w14:paraId="7602E24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7AEFC0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F06A04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C3FD5E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next =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7FDE06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next-&gt;data =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1968F0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next-&gt;left 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7FA07E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 xml:space="preserve">next-&gt;right 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E0E65F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(root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96A72E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3C7986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root = next;</w:t>
            </w:r>
          </w:p>
          <w:p w14:paraId="6B2FA5D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1DFA79A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2D1902C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38D999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parent = root;</w:t>
            </w:r>
          </w:p>
          <w:p w14:paraId="5A49056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current = root;</w:t>
            </w:r>
          </w:p>
          <w:p w14:paraId="3E60FCF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</w:p>
          <w:p w14:paraId="29D53A3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(current !=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427297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D6DCF9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&lt; current-&gt;data)</w:t>
            </w:r>
          </w:p>
          <w:p w14:paraId="18C25B6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3386B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5683263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current-&gt;left;</w:t>
            </w:r>
          </w:p>
          <w:p w14:paraId="005CE62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6F6B43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&gt; current-&gt;data)</w:t>
            </w:r>
          </w:p>
          <w:p w14:paraId="416CB5D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0287E33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 = current;</w:t>
            </w:r>
          </w:p>
          <w:p w14:paraId="3225814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current = current-&gt;right;</w:t>
            </w:r>
          </w:p>
          <w:p w14:paraId="63DDBD7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CBA56F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current-&gt;data)</w:t>
            </w:r>
          </w:p>
          <w:p w14:paraId="23A65E2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4076C8A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"Node already exists..."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7FC50E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5B8D4D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ECACA1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4B6FFA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B7BD33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&lt; parent-&gt;data)</w:t>
            </w:r>
          </w:p>
          <w:p w14:paraId="4861A09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45ABDF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parent-&gt;left = next;</w:t>
            </w:r>
          </w:p>
          <w:p w14:paraId="0837536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D883F2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&gt; parent-&gt;data)</w:t>
            </w:r>
          </w:p>
          <w:p w14:paraId="7EEAE09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3B676D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parent-&gt;right = next;</w:t>
            </w:r>
          </w:p>
          <w:p w14:paraId="59F8FCE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00A0C1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C7FC69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CF1A9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E02703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4E98FB8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DF721D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CD947B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6A0E37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54317A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9F06B0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747500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-&gt;data;</w:t>
            </w:r>
          </w:p>
          <w:p w14:paraId="65D4E30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-&gt;left);</w:t>
            </w:r>
          </w:p>
          <w:p w14:paraId="33161A8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-&gt;right);</w:t>
            </w:r>
          </w:p>
          <w:p w14:paraId="72053DA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E1A425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607029B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49FD6C6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A35AA1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17CA8D3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099646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27ADBE4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F6A659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FC9297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349075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-&gt;left);</w:t>
            </w:r>
          </w:p>
          <w:p w14:paraId="43AA414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-&gt;data;</w:t>
            </w:r>
          </w:p>
          <w:p w14:paraId="759844D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-&gt;right);</w:t>
            </w:r>
          </w:p>
          <w:p w14:paraId="6D9607C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FB6550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0E9F79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2ACC3F3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8A1CEE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28BB33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4685E0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2EB891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0F7BFE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B8ACF4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73D902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-&gt;left);</w:t>
            </w:r>
          </w:p>
          <w:p w14:paraId="6FD045E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-&gt;right);</w:t>
            </w:r>
          </w:p>
          <w:p w14:paraId="2416233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-&gt;data;</w:t>
            </w:r>
          </w:p>
          <w:p w14:paraId="00525B6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288AD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06EF4A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isEmpty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 {</w:t>
            </w:r>
          </w:p>
          <w:p w14:paraId="3BAC208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(root==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569AD6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522ED243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9453FD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0AFCDD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379633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32DF025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search(</w:t>
            </w: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06A0F5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FDB2B8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* p = root;</w:t>
            </w:r>
          </w:p>
          <w:p w14:paraId="46210F31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(p != </w:t>
            </w:r>
            <w:r w:rsidRPr="00A50B10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7D50931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1728578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&lt; p-&gt;data)</w:t>
            </w:r>
          </w:p>
          <w:p w14:paraId="01B21B3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8CB435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 = p-&gt;left;</w:t>
            </w:r>
          </w:p>
          <w:p w14:paraId="18E3D84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77EBBFB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&gt; p-&gt;data)</w:t>
            </w:r>
          </w:p>
          <w:p w14:paraId="2A27306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3C793770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p = p-&gt;right;</w:t>
            </w:r>
          </w:p>
          <w:p w14:paraId="115090D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AD24B9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(p-&gt;data == </w:t>
            </w:r>
            <w:r w:rsidRPr="00A50B10">
              <w:rPr>
                <w:rFonts w:ascii="Cascadia Mono" w:hAnsi="Cascadia Mono" w:cs="Cascadia Mono"/>
                <w:color w:val="808080"/>
                <w:sz w:val="19"/>
                <w:szCs w:val="19"/>
              </w:rPr>
              <w:t>data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50A9FF5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24B5D4F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6EB80D8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25ECC3C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0720406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7B537A58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C89746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5042BB8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B21016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proofErr w:type="spellStart"/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main()</w:t>
            </w:r>
          </w:p>
          <w:p w14:paraId="2C3FEB0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2B28CCE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BST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74A885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(14);</w:t>
            </w:r>
          </w:p>
          <w:p w14:paraId="615CA50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(2);</w:t>
            </w:r>
          </w:p>
          <w:p w14:paraId="3A33E55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(11);</w:t>
            </w:r>
          </w:p>
          <w:p w14:paraId="73F14437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(1);</w:t>
            </w:r>
          </w:p>
          <w:p w14:paraId="09D2F27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(3);</w:t>
            </w:r>
          </w:p>
          <w:p w14:paraId="7CAD464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(10);</w:t>
            </w:r>
          </w:p>
          <w:p w14:paraId="1E6EEE36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(30);</w:t>
            </w:r>
          </w:p>
          <w:p w14:paraId="20B5595F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(7);</w:t>
            </w:r>
          </w:p>
          <w:p w14:paraId="68325D7D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obj.insertNode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(40);</w:t>
            </w:r>
          </w:p>
          <w:p w14:paraId="6F39654A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2B91AF"/>
                <w:sz w:val="19"/>
                <w:szCs w:val="19"/>
              </w:rPr>
              <w:t>Node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* root =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obj.getRoot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07EFC2C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"In-Order traversal is: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40FAED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obj.inOrder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(root);</w:t>
            </w:r>
          </w:p>
          <w:p w14:paraId="38B385E9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"Pre-Order traversal is: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5A2515A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obj.preOrder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(root);</w:t>
            </w:r>
          </w:p>
          <w:p w14:paraId="5BBBC775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"Post-Order traversal is: "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4DDFCB04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obj.postOrder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(root);</w:t>
            </w:r>
          </w:p>
          <w:p w14:paraId="1D7C276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3F016BA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cout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obj.search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(402) </w:t>
            </w:r>
            <w:r w:rsidRPr="00A50B1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endl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48C6E9E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0A7C61AB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  <w:t>_</w:t>
            </w:r>
            <w:proofErr w:type="spellStart"/>
            <w:r w:rsidRPr="00A50B10">
              <w:rPr>
                <w:rFonts w:ascii="Cascadia Mono" w:hAnsi="Cascadia Mono" w:cs="Cascadia Mono"/>
                <w:sz w:val="19"/>
                <w:szCs w:val="19"/>
              </w:rPr>
              <w:t>getch</w:t>
            </w:r>
            <w:proofErr w:type="spellEnd"/>
            <w:r w:rsidRPr="00A50B10"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60BB8E6C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ab/>
            </w:r>
            <w:r w:rsidRPr="00A50B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A50B10">
              <w:rPr>
                <w:rFonts w:ascii="Cascadia Mono" w:hAnsi="Cascadia Mono" w:cs="Cascadia Mono"/>
                <w:sz w:val="19"/>
                <w:szCs w:val="19"/>
              </w:rPr>
              <w:t xml:space="preserve"> 0;</w:t>
            </w:r>
          </w:p>
          <w:p w14:paraId="1653B302" w14:textId="77777777" w:rsidR="004A04F5" w:rsidRPr="00A50B10" w:rsidRDefault="004A04F5" w:rsidP="00665B8B">
            <w:pPr>
              <w:autoSpaceDE w:val="0"/>
              <w:autoSpaceDN w:val="0"/>
              <w:adjustRightInd w:val="0"/>
              <w:ind w:left="542"/>
              <w:rPr>
                <w:rFonts w:ascii="Cascadia Mono" w:hAnsi="Cascadia Mono" w:cs="Cascadia Mono"/>
                <w:sz w:val="19"/>
                <w:szCs w:val="19"/>
              </w:rPr>
            </w:pPr>
            <w:r w:rsidRPr="00A50B10">
              <w:rPr>
                <w:rFonts w:ascii="Cascadia Mono" w:hAnsi="Cascadia Mono" w:cs="Cascadia Mono"/>
                <w:sz w:val="19"/>
                <w:szCs w:val="19"/>
              </w:rPr>
              <w:t>}</w:t>
            </w:r>
          </w:p>
          <w:p w14:paraId="24070B2D" w14:textId="77777777" w:rsidR="004A04F5" w:rsidRDefault="004A04F5" w:rsidP="00665B8B">
            <w:pPr>
              <w:spacing w:after="172"/>
              <w:ind w:left="542"/>
            </w:pPr>
          </w:p>
        </w:tc>
      </w:tr>
      <w:tr w:rsidR="004A04F5" w14:paraId="16999A5E" w14:textId="77777777" w:rsidTr="004E3D2F">
        <w:tc>
          <w:tcPr>
            <w:tcW w:w="8630" w:type="dxa"/>
          </w:tcPr>
          <w:p w14:paraId="080A84E9" w14:textId="77777777" w:rsidR="004A04F5" w:rsidRDefault="004A04F5" w:rsidP="00665B8B">
            <w:pPr>
              <w:spacing w:after="172"/>
            </w:pPr>
            <w:r w:rsidRPr="00A50B10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074F325B" wp14:editId="044B700E">
                  <wp:extent cx="4601217" cy="11812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3B2B6" w14:textId="77777777" w:rsidR="004A04F5" w:rsidRDefault="004A04F5" w:rsidP="004A04F5">
      <w:pPr>
        <w:spacing w:after="172"/>
        <w:ind w:left="552"/>
      </w:pPr>
    </w:p>
    <w:p w14:paraId="218DBFBD" w14:textId="77777777" w:rsidR="004A04F5" w:rsidRDefault="004A04F5" w:rsidP="004A04F5">
      <w:pPr>
        <w:spacing w:after="173"/>
        <w:ind w:left="763"/>
      </w:pPr>
    </w:p>
    <w:p w14:paraId="56018A7A" w14:textId="77777777" w:rsidR="004A04F5" w:rsidRDefault="004A04F5" w:rsidP="004A04F5">
      <w:pPr>
        <w:spacing w:after="79" w:line="252" w:lineRule="auto"/>
        <w:ind w:left="10" w:hanging="10"/>
      </w:pPr>
      <w:r>
        <w:t xml:space="preserve">9. Write a program to convert </w:t>
      </w:r>
      <w:proofErr w:type="spellStart"/>
      <w:r>
        <w:t>PostFix</w:t>
      </w:r>
      <w:proofErr w:type="spellEnd"/>
      <w:r>
        <w:t xml:space="preserve"> into Expression Tree. Algorithm is given below:</w:t>
      </w:r>
      <w:r>
        <w:rPr>
          <w:noProof/>
          <w:lang w:val="en-GB" w:eastAsia="en-GB"/>
        </w:rPr>
        <w:drawing>
          <wp:inline distT="0" distB="0" distL="0" distR="0" wp14:anchorId="5D1675E4" wp14:editId="41B59D7F">
            <wp:extent cx="4552950" cy="27051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416" cy="27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1"/>
      </w:tblGrid>
      <w:tr w:rsidR="004A04F5" w14:paraId="4EF189B3" w14:textId="77777777" w:rsidTr="007B0B36">
        <w:tc>
          <w:tcPr>
            <w:tcW w:w="9016" w:type="dxa"/>
          </w:tcPr>
          <w:p w14:paraId="142A5BD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381201B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</w:p>
          <w:p w14:paraId="25D80B8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6C3E987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sz w:val="19"/>
                <w:szCs w:val="19"/>
              </w:rPr>
              <w:t>:</w:t>
            </w:r>
          </w:p>
          <w:p w14:paraId="386C4BC6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data;</w:t>
            </w:r>
          </w:p>
          <w:p w14:paraId="2DA3C17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* left;</w:t>
            </w:r>
          </w:p>
          <w:p w14:paraId="7E4210E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* right;</w:t>
            </w:r>
          </w:p>
          <w:p w14:paraId="4790495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};</w:t>
            </w:r>
          </w:p>
          <w:p w14:paraId="055B329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postfixToExpressionTree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16B1122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{</w:t>
            </w:r>
          </w:p>
          <w:p w14:paraId="2212B56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 = 0;</w:t>
            </w:r>
          </w:p>
          <w:p w14:paraId="42C598E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stack</w:t>
            </w:r>
            <w:r>
              <w:rPr>
                <w:rFonts w:ascii="Cascadia Mono" w:hAnsi="Cascadia Mono" w:cs="Cascadia Mono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*&gt;s;</w:t>
            </w:r>
          </w:p>
          <w:p w14:paraId="31873B5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sz w:val="19"/>
                <w:szCs w:val="19"/>
              </w:rPr>
              <w:t>.length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())</w:t>
            </w:r>
          </w:p>
          <w:p w14:paraId="2BFB801F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A6EFC1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'/'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'*'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'+'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'-'</w:t>
            </w:r>
            <w:r>
              <w:rPr>
                <w:rFonts w:ascii="Cascadia Mono" w:hAnsi="Cascadia Mono" w:cs="Cascadia Mono"/>
                <w:sz w:val="19"/>
                <w:szCs w:val="19"/>
              </w:rPr>
              <w:t>)</w:t>
            </w:r>
          </w:p>
          <w:p w14:paraId="3ECA5F4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74B67EA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p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825FF0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p-&gt;data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04B4622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1726C3D2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q =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s.top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45330B9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p-&gt;right = q;</w:t>
            </w:r>
          </w:p>
          <w:p w14:paraId="52511B9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0C9D3BD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070E615C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r = 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s.top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4DB9B241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p-&gt;left = r;</w:t>
            </w:r>
          </w:p>
          <w:p w14:paraId="67F84B6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s.pop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();</w:t>
            </w:r>
          </w:p>
          <w:p w14:paraId="3B721F9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</w:p>
          <w:p w14:paraId="2433986A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s.push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(p);</w:t>
            </w:r>
          </w:p>
          <w:p w14:paraId="6A6ACDD5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1E674E7B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&gt;= 47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&lt;= 55)</w:t>
            </w:r>
          </w:p>
          <w:p w14:paraId="7C3A7FF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{</w:t>
            </w:r>
          </w:p>
          <w:p w14:paraId="6B4B811D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 xml:space="preserve">* p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expNode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4AA52ED8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p-&gt;data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postfix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3E02F14E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p-&gt;left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11F01933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 xml:space="preserve">p-&gt;right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sz w:val="19"/>
                <w:szCs w:val="19"/>
              </w:rPr>
              <w:t>;</w:t>
            </w:r>
          </w:p>
          <w:p w14:paraId="43038787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sz w:val="19"/>
                <w:szCs w:val="19"/>
              </w:rPr>
              <w:t>s.push</w:t>
            </w:r>
            <w:proofErr w:type="spellEnd"/>
            <w:r>
              <w:rPr>
                <w:rFonts w:ascii="Cascadia Mono" w:hAnsi="Cascadia Mono" w:cs="Cascadia Mono"/>
                <w:sz w:val="19"/>
                <w:szCs w:val="19"/>
              </w:rPr>
              <w:t>(p);</w:t>
            </w:r>
          </w:p>
          <w:p w14:paraId="79732340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511C4CF4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ab/>
              <w:t>}</w:t>
            </w:r>
          </w:p>
          <w:p w14:paraId="45C10C79" w14:textId="77777777" w:rsidR="004A04F5" w:rsidRDefault="004A04F5" w:rsidP="00665B8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sz w:val="19"/>
                <w:szCs w:val="19"/>
              </w:rPr>
            </w:pPr>
            <w:r>
              <w:rPr>
                <w:rFonts w:ascii="Cascadia Mono" w:hAnsi="Cascadia Mono" w:cs="Cascadia Mono"/>
                <w:sz w:val="19"/>
                <w:szCs w:val="19"/>
              </w:rPr>
              <w:t>}</w:t>
            </w:r>
          </w:p>
          <w:p w14:paraId="1A086403" w14:textId="77777777" w:rsidR="004A04F5" w:rsidRDefault="004A04F5" w:rsidP="00665B8B">
            <w:pPr>
              <w:spacing w:line="259" w:lineRule="auto"/>
            </w:pPr>
          </w:p>
        </w:tc>
      </w:tr>
    </w:tbl>
    <w:p w14:paraId="233C843A" w14:textId="77777777" w:rsidR="004A04F5" w:rsidRDefault="004A04F5" w:rsidP="004A04F5">
      <w:pPr>
        <w:spacing w:after="0"/>
      </w:pPr>
    </w:p>
    <w:p w14:paraId="7E016226" w14:textId="77777777" w:rsidR="00BC1391" w:rsidRDefault="00BC1391" w:rsidP="00BC1391">
      <w:pPr>
        <w:ind w:firstLine="720"/>
        <w:rPr>
          <w:sz w:val="32"/>
          <w:szCs w:val="32"/>
        </w:rPr>
      </w:pPr>
    </w:p>
    <w:p w14:paraId="21058B5F" w14:textId="77777777" w:rsidR="007A16CF" w:rsidRDefault="007A16CF"/>
    <w:sectPr w:rsidR="007A16CF" w:rsidSect="00BC1391">
      <w:pgSz w:w="11906" w:h="16838"/>
      <w:pgMar w:top="1440" w:right="1440" w:bottom="1440" w:left="1440" w:header="708" w:footer="708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scadia Mono">
    <w:altName w:val="Times New Roman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E2BE2"/>
    <w:multiLevelType w:val="hybridMultilevel"/>
    <w:tmpl w:val="75FA7206"/>
    <w:lvl w:ilvl="0" w:tplc="B87E6B2A">
      <w:start w:val="2"/>
      <w:numFmt w:val="lowerLetter"/>
      <w:lvlText w:val="%1."/>
      <w:lvlJc w:val="left"/>
      <w:pPr>
        <w:ind w:left="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BA54A2">
      <w:start w:val="1"/>
      <w:numFmt w:val="lowerLetter"/>
      <w:lvlText w:val="%2"/>
      <w:lvlJc w:val="left"/>
      <w:pPr>
        <w:ind w:left="1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3AB9DE">
      <w:start w:val="1"/>
      <w:numFmt w:val="lowerRoman"/>
      <w:lvlText w:val="%3"/>
      <w:lvlJc w:val="left"/>
      <w:pPr>
        <w:ind w:left="2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503BC2">
      <w:start w:val="1"/>
      <w:numFmt w:val="decimal"/>
      <w:lvlText w:val="%4"/>
      <w:lvlJc w:val="left"/>
      <w:pPr>
        <w:ind w:left="2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A2B700">
      <w:start w:val="1"/>
      <w:numFmt w:val="lowerLetter"/>
      <w:lvlText w:val="%5"/>
      <w:lvlJc w:val="left"/>
      <w:pPr>
        <w:ind w:left="3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04A5A8">
      <w:start w:val="1"/>
      <w:numFmt w:val="lowerRoman"/>
      <w:lvlText w:val="%6"/>
      <w:lvlJc w:val="left"/>
      <w:pPr>
        <w:ind w:left="42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1099A2">
      <w:start w:val="1"/>
      <w:numFmt w:val="decimal"/>
      <w:lvlText w:val="%7"/>
      <w:lvlJc w:val="left"/>
      <w:pPr>
        <w:ind w:left="49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928BC2">
      <w:start w:val="1"/>
      <w:numFmt w:val="lowerLetter"/>
      <w:lvlText w:val="%8"/>
      <w:lvlJc w:val="left"/>
      <w:pPr>
        <w:ind w:left="56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9E62F4">
      <w:start w:val="1"/>
      <w:numFmt w:val="lowerRoman"/>
      <w:lvlText w:val="%9"/>
      <w:lvlJc w:val="left"/>
      <w:pPr>
        <w:ind w:left="64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DB0875"/>
    <w:multiLevelType w:val="hybridMultilevel"/>
    <w:tmpl w:val="2E18CC9E"/>
    <w:lvl w:ilvl="0" w:tplc="4BCA072E">
      <w:start w:val="1"/>
      <w:numFmt w:val="decimal"/>
      <w:lvlText w:val="%1."/>
      <w:lvlJc w:val="left"/>
      <w:pPr>
        <w:ind w:left="7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8BDDA">
      <w:start w:val="1"/>
      <w:numFmt w:val="lowerLetter"/>
      <w:lvlText w:val="%2"/>
      <w:lvlJc w:val="left"/>
      <w:pPr>
        <w:ind w:left="1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D2D156">
      <w:start w:val="1"/>
      <w:numFmt w:val="lowerRoman"/>
      <w:lvlText w:val="%3"/>
      <w:lvlJc w:val="left"/>
      <w:pPr>
        <w:ind w:left="2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AC338E">
      <w:start w:val="1"/>
      <w:numFmt w:val="decimal"/>
      <w:lvlText w:val="%4"/>
      <w:lvlJc w:val="left"/>
      <w:pPr>
        <w:ind w:left="2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E07266">
      <w:start w:val="1"/>
      <w:numFmt w:val="lowerLetter"/>
      <w:lvlText w:val="%5"/>
      <w:lvlJc w:val="left"/>
      <w:pPr>
        <w:ind w:left="3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966DD8">
      <w:start w:val="1"/>
      <w:numFmt w:val="lowerRoman"/>
      <w:lvlText w:val="%6"/>
      <w:lvlJc w:val="left"/>
      <w:pPr>
        <w:ind w:left="42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66D7DC">
      <w:start w:val="1"/>
      <w:numFmt w:val="decimal"/>
      <w:lvlText w:val="%7"/>
      <w:lvlJc w:val="left"/>
      <w:pPr>
        <w:ind w:left="49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725BBE">
      <w:start w:val="1"/>
      <w:numFmt w:val="lowerLetter"/>
      <w:lvlText w:val="%8"/>
      <w:lvlJc w:val="left"/>
      <w:pPr>
        <w:ind w:left="56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E4B9B4">
      <w:start w:val="1"/>
      <w:numFmt w:val="lowerRoman"/>
      <w:lvlText w:val="%9"/>
      <w:lvlJc w:val="left"/>
      <w:pPr>
        <w:ind w:left="64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37659C"/>
    <w:multiLevelType w:val="hybridMultilevel"/>
    <w:tmpl w:val="9938793C"/>
    <w:lvl w:ilvl="0" w:tplc="5B00985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B284C6">
      <w:start w:val="1"/>
      <w:numFmt w:val="bullet"/>
      <w:lvlText w:val="o"/>
      <w:lvlJc w:val="left"/>
      <w:pPr>
        <w:ind w:left="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1E7716">
      <w:start w:val="1"/>
      <w:numFmt w:val="bullet"/>
      <w:lvlRestart w:val="0"/>
      <w:lvlText w:val="•"/>
      <w:lvlJc w:val="left"/>
      <w:pPr>
        <w:ind w:left="1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48B880">
      <w:start w:val="1"/>
      <w:numFmt w:val="bullet"/>
      <w:lvlText w:val="•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8E3EB6">
      <w:start w:val="1"/>
      <w:numFmt w:val="bullet"/>
      <w:lvlText w:val="o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6093A6">
      <w:start w:val="1"/>
      <w:numFmt w:val="bullet"/>
      <w:lvlText w:val="▪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80BF8C">
      <w:start w:val="1"/>
      <w:numFmt w:val="bullet"/>
      <w:lvlText w:val="•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A87AB0">
      <w:start w:val="1"/>
      <w:numFmt w:val="bullet"/>
      <w:lvlText w:val="o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8C4B24">
      <w:start w:val="1"/>
      <w:numFmt w:val="bullet"/>
      <w:lvlText w:val="▪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CE638B"/>
    <w:multiLevelType w:val="hybridMultilevel"/>
    <w:tmpl w:val="4B6E5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C77C3"/>
    <w:multiLevelType w:val="hybridMultilevel"/>
    <w:tmpl w:val="98F47096"/>
    <w:lvl w:ilvl="0" w:tplc="87B6FC84">
      <w:start w:val="1"/>
      <w:numFmt w:val="decimal"/>
      <w:lvlText w:val="%1.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3EAF74">
      <w:start w:val="1"/>
      <w:numFmt w:val="lowerLetter"/>
      <w:lvlText w:val="%2."/>
      <w:lvlJc w:val="left"/>
      <w:pPr>
        <w:ind w:left="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E2AE22">
      <w:start w:val="1"/>
      <w:numFmt w:val="lowerRoman"/>
      <w:lvlText w:val="%3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FAD0F4">
      <w:start w:val="1"/>
      <w:numFmt w:val="decimal"/>
      <w:lvlText w:val="%4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CE3A20">
      <w:start w:val="1"/>
      <w:numFmt w:val="lowerLetter"/>
      <w:lvlText w:val="%5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744C30">
      <w:start w:val="1"/>
      <w:numFmt w:val="lowerRoman"/>
      <w:lvlText w:val="%6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B8BD38">
      <w:start w:val="1"/>
      <w:numFmt w:val="decimal"/>
      <w:lvlText w:val="%7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B89A06">
      <w:start w:val="1"/>
      <w:numFmt w:val="lowerLetter"/>
      <w:lvlText w:val="%8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3EAE26">
      <w:start w:val="1"/>
      <w:numFmt w:val="lowerRoman"/>
      <w:lvlText w:val="%9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4F5"/>
    <w:rsid w:val="0000290C"/>
    <w:rsid w:val="00336ACE"/>
    <w:rsid w:val="0044464B"/>
    <w:rsid w:val="004A04F5"/>
    <w:rsid w:val="004E3D2F"/>
    <w:rsid w:val="007A16CF"/>
    <w:rsid w:val="007B0B36"/>
    <w:rsid w:val="00BC1391"/>
    <w:rsid w:val="00C00652"/>
    <w:rsid w:val="00CD010B"/>
    <w:rsid w:val="00D85519"/>
    <w:rsid w:val="00F65D4A"/>
    <w:rsid w:val="00F7443A"/>
    <w:rsid w:val="00FA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93A60"/>
  <w15:chartTrackingRefBased/>
  <w15:docId w15:val="{8778CD1C-5D92-4846-964C-62511D91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391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3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4A04F5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04F5"/>
    <w:pPr>
      <w:spacing w:after="79" w:line="252" w:lineRule="auto"/>
      <w:ind w:left="720" w:hanging="10"/>
      <w:contextualSpacing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F744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ghees%20Tariq\Documents\Custom%20Office%20Templates\Assignment%20Cover%20Pag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Assignment Cover Page</Template>
  <TotalTime>4</TotalTime>
  <Pages>8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Mughees Tariq</dc:creator>
  <cp:keywords/>
  <dc:description/>
  <cp:lastModifiedBy>touseef</cp:lastModifiedBy>
  <cp:revision>4</cp:revision>
  <dcterms:created xsi:type="dcterms:W3CDTF">2024-12-30T17:15:00Z</dcterms:created>
  <dcterms:modified xsi:type="dcterms:W3CDTF">2024-12-30T17:52:00Z</dcterms:modified>
</cp:coreProperties>
</file>